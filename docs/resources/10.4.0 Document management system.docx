
<file path=[Content_Types].xml><?xml version="1.0" encoding="utf-8"?>
<Types xmlns="http://schemas.openxmlformats.org/package/2006/content-types"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2B86" w:rsidRDefault="007D3A2B" w:rsidP="007D3A2B">
      <w:pPr>
        <w:pStyle w:val="Heading2"/>
        <w:ind w:left="360"/>
      </w:pPr>
      <w:r>
        <w:t>10</w:t>
      </w:r>
      <w:r w:rsidRPr="007D3A2B">
        <w:t>.</w:t>
      </w:r>
      <w:r>
        <w:t>4.</w:t>
      </w:r>
      <w:r w:rsidRPr="007D3A2B">
        <w:t>0 - The Network</w:t>
      </w:r>
    </w:p>
    <w:p w:rsidR="00CC621E" w:rsidRDefault="007D3A2B" w:rsidP="00AD2B86">
      <w:bookmarkStart w:id="0" w:name="_GoBack"/>
      <w:r>
        <w:rPr>
          <w:noProof/>
        </w:rPr>
        <w:drawing>
          <wp:inline distT="0" distB="0" distL="0" distR="0">
            <wp:extent cx="5361424" cy="7577593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9.0 - The Network.wm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60" cy="758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C621E" w:rsidSect="007D3A2B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A2B"/>
    <w:rsid w:val="0038738B"/>
    <w:rsid w:val="007D3A2B"/>
    <w:rsid w:val="00AD2B86"/>
    <w:rsid w:val="00CC6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2B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2B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2B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B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2B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2B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A2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2B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2B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2B8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2B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D2B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D2B8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3A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3A2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_Projects\_SOP's\In%20Process%20at%20a%20Glance\_blank%20sectio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_blank section.dotx</Template>
  <TotalTime>6</TotalTime>
  <Pages>1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 Haner</dc:creator>
  <cp:lastModifiedBy>Gus Haner</cp:lastModifiedBy>
  <cp:revision>2</cp:revision>
  <dcterms:created xsi:type="dcterms:W3CDTF">2013-06-18T10:32:00Z</dcterms:created>
  <dcterms:modified xsi:type="dcterms:W3CDTF">2013-06-18T10:38:00Z</dcterms:modified>
</cp:coreProperties>
</file>